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1D93" w14:textId="01D0FA33" w:rsidR="00080C97" w:rsidRDefault="00033482">
      <w:pPr>
        <w:pStyle w:val="NoSpacing"/>
      </w:pPr>
      <w:r>
        <w:t>Reginald True</w:t>
      </w:r>
    </w:p>
    <w:p w14:paraId="6B2B8477" w14:textId="3B630DF7" w:rsidR="00080C97" w:rsidRDefault="00033482">
      <w:pPr>
        <w:pStyle w:val="NoSpacing"/>
      </w:pPr>
      <w:r>
        <w:t>Professor Alim</w:t>
      </w:r>
    </w:p>
    <w:p w14:paraId="7F85B0ED" w14:textId="145B6F0A" w:rsidR="00080C97" w:rsidRDefault="00033482">
      <w:pPr>
        <w:pStyle w:val="NoSpacing"/>
      </w:pPr>
      <w:r>
        <w:t>CS - 499</w:t>
      </w:r>
    </w:p>
    <w:p w14:paraId="46E18349" w14:textId="142A50E3" w:rsidR="007D4B2F" w:rsidRDefault="00033482">
      <w:pPr>
        <w:pStyle w:val="NoSpacing"/>
      </w:pPr>
      <w:r>
        <w:t>April 11</w:t>
      </w:r>
      <w:proofErr w:type="gramStart"/>
      <w:r>
        <w:t xml:space="preserve"> 2026</w:t>
      </w:r>
      <w:proofErr w:type="gramEnd"/>
    </w:p>
    <w:p w14:paraId="547665DA" w14:textId="60578082" w:rsidR="00080C97" w:rsidRDefault="00033482">
      <w:pPr>
        <w:pStyle w:val="Title"/>
      </w:pPr>
      <w:r>
        <w:t>Enhancement Review</w:t>
      </w:r>
    </w:p>
    <w:p w14:paraId="40C2866A" w14:textId="77777777" w:rsidR="00033482" w:rsidRPr="00033482" w:rsidRDefault="00033482" w:rsidP="00033482">
      <w:pPr>
        <w:suppressAutoHyphens w:val="0"/>
        <w:spacing w:before="100" w:beforeAutospacing="1" w:after="100" w:afterAutospacing="1"/>
        <w:rPr>
          <w:rFonts w:ascii="Times New Roman" w:eastAsia="Times New Roman" w:hAnsi="Times New Roman" w:cs="Times New Roman"/>
          <w:lang w:eastAsia="en-US"/>
        </w:rPr>
      </w:pPr>
      <w:r w:rsidRPr="00033482">
        <w:rPr>
          <w:rFonts w:ascii="Times New Roman" w:eastAsia="Times New Roman" w:hAnsi="Times New Roman" w:cs="Times New Roman"/>
          <w:lang w:eastAsia="en-US"/>
        </w:rPr>
        <w:t xml:space="preserve">I made a few simple changes to make the dashboard better without changing the whole project. I cleaned up the code by removing extra imports and organizing </w:t>
      </w:r>
      <w:proofErr w:type="gramStart"/>
      <w:r w:rsidRPr="00033482">
        <w:rPr>
          <w:rFonts w:ascii="Times New Roman" w:eastAsia="Times New Roman" w:hAnsi="Times New Roman" w:cs="Times New Roman"/>
          <w:lang w:eastAsia="en-US"/>
        </w:rPr>
        <w:t>it</w:t>
      </w:r>
      <w:proofErr w:type="gramEnd"/>
      <w:r w:rsidRPr="00033482">
        <w:rPr>
          <w:rFonts w:ascii="Times New Roman" w:eastAsia="Times New Roman" w:hAnsi="Times New Roman" w:cs="Times New Roman"/>
          <w:lang w:eastAsia="en-US"/>
        </w:rPr>
        <w:t xml:space="preserve"> so it is easier to read. I also used helper functions to make the filter code easier to manage.</w:t>
      </w:r>
    </w:p>
    <w:p w14:paraId="01AB63FB" w14:textId="77777777" w:rsidR="00033482" w:rsidRPr="00033482" w:rsidRDefault="00033482" w:rsidP="00033482">
      <w:pPr>
        <w:suppressAutoHyphens w:val="0"/>
        <w:spacing w:before="100" w:beforeAutospacing="1" w:after="100" w:afterAutospacing="1"/>
        <w:rPr>
          <w:rFonts w:ascii="Times New Roman" w:eastAsia="Times New Roman" w:hAnsi="Times New Roman" w:cs="Times New Roman"/>
          <w:lang w:eastAsia="en-US"/>
        </w:rPr>
      </w:pPr>
      <w:r w:rsidRPr="00033482">
        <w:rPr>
          <w:rFonts w:ascii="Times New Roman" w:eastAsia="Times New Roman" w:hAnsi="Times New Roman" w:cs="Times New Roman"/>
          <w:lang w:eastAsia="en-US"/>
        </w:rPr>
        <w:t>I added summary boxes to show the total number of animals, the number of breeds, and the average age. I made the table better by adding sorting, filtering, and row selection so the user can explore the data more easily. I changed the chart to a bar chart because it is easier to read, and I improved the map by adding more details to the popup and centering it on the selected animal.</w:t>
      </w:r>
    </w:p>
    <w:p w14:paraId="27275500" w14:textId="77777777" w:rsidR="00033482" w:rsidRPr="00033482" w:rsidRDefault="00033482" w:rsidP="00033482">
      <w:pPr>
        <w:suppressAutoHyphens w:val="0"/>
        <w:spacing w:before="100" w:beforeAutospacing="1" w:after="100" w:afterAutospacing="1"/>
        <w:rPr>
          <w:rFonts w:ascii="Times New Roman" w:eastAsia="Times New Roman" w:hAnsi="Times New Roman" w:cs="Times New Roman"/>
          <w:lang w:eastAsia="en-US"/>
        </w:rPr>
      </w:pPr>
      <w:r w:rsidRPr="00033482">
        <w:rPr>
          <w:rFonts w:ascii="Times New Roman" w:eastAsia="Times New Roman" w:hAnsi="Times New Roman" w:cs="Times New Roman"/>
          <w:lang w:eastAsia="en-US"/>
        </w:rPr>
        <w:t>I also made the project a little safer by letting the username and password come from environment variables instead of only being written in the code. Overall, these changes made the dashboard cleaner, easier to use, and more professional while keeping the main idea the same.</w:t>
      </w:r>
    </w:p>
    <w:p w14:paraId="046B5324" w14:textId="77777777" w:rsidR="00033482" w:rsidRPr="00033482" w:rsidRDefault="00033482" w:rsidP="00033482"/>
    <w:sectPr w:rsidR="00033482" w:rsidRPr="00033482">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08EF" w14:textId="77777777" w:rsidR="008A7C0E" w:rsidRDefault="008A7C0E">
      <w:pPr>
        <w:spacing w:line="240" w:lineRule="auto"/>
      </w:pPr>
      <w:r>
        <w:separator/>
      </w:r>
    </w:p>
  </w:endnote>
  <w:endnote w:type="continuationSeparator" w:id="0">
    <w:p w14:paraId="6074A229" w14:textId="77777777" w:rsidR="008A7C0E" w:rsidRDefault="008A7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DA83" w14:textId="77777777" w:rsidR="008A7C0E" w:rsidRDefault="008A7C0E">
      <w:pPr>
        <w:spacing w:line="240" w:lineRule="auto"/>
      </w:pPr>
      <w:r>
        <w:separator/>
      </w:r>
    </w:p>
  </w:footnote>
  <w:footnote w:type="continuationSeparator" w:id="0">
    <w:p w14:paraId="09537380" w14:textId="77777777" w:rsidR="008A7C0E" w:rsidRDefault="008A7C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AEA6" w14:textId="203149DE" w:rsidR="00080C97" w:rsidRDefault="008A7C0E">
    <w:pPr>
      <w:pStyle w:val="Header"/>
    </w:pPr>
    <w:sdt>
      <w:sdtPr>
        <w:alias w:val="Last Name:"/>
        <w:tag w:val="Last Name:"/>
        <w:id w:val="1658178901"/>
        <w:placeholder>
          <w:docPart w:val="553F5E7A9A344377AD8835BC82530AE2"/>
        </w:placeholder>
        <w:dataBinding w:prefixMappings="xmlns:ns0='http://schemas.microsoft.com/office/2006/coverPageProps' " w:xpath="/ns0:CoverPageProperties[1]/ns0:Abstract[1]" w:storeItemID="{55AF091B-3C7A-41E3-B477-F2FDAA23CFDA}"/>
        <w15:appearance w15:val="hidden"/>
        <w:text/>
      </w:sdtPr>
      <w:sdtEndPr/>
      <w:sdtContent>
        <w:r w:rsidR="00033482">
          <w:t>True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F818" w14:textId="34A9DF4E" w:rsidR="00080C97" w:rsidRDefault="008A7C0E">
    <w:pPr>
      <w:pStyle w:val="Header"/>
    </w:pPr>
    <w:sdt>
      <w:sdtPr>
        <w:alias w:val="Last Name:"/>
        <w:tag w:val="Last Name:"/>
        <w:id w:val="-348181431"/>
        <w:placeholder>
          <w:docPart w:val="59AB31B42A70449BB4AFE809027A74E3"/>
        </w:placeholder>
        <w:dataBinding w:prefixMappings="xmlns:ns0='http://schemas.microsoft.com/office/2006/coverPageProps' " w:xpath="/ns0:CoverPageProperties[1]/ns0:Abstract[1]" w:storeItemID="{55AF091B-3C7A-41E3-B477-F2FDAA23CFDA}"/>
        <w15:appearance w15:val="hidden"/>
        <w:text/>
      </w:sdtPr>
      <w:sdtEndPr/>
      <w:sdtContent>
        <w:r w:rsidR="00033482">
          <w:t>True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54579573">
    <w:abstractNumId w:val="9"/>
  </w:num>
  <w:num w:numId="2" w16cid:durableId="1014916096">
    <w:abstractNumId w:val="7"/>
  </w:num>
  <w:num w:numId="3" w16cid:durableId="993335351">
    <w:abstractNumId w:val="6"/>
  </w:num>
  <w:num w:numId="4" w16cid:durableId="574710252">
    <w:abstractNumId w:val="5"/>
  </w:num>
  <w:num w:numId="5" w16cid:durableId="447629093">
    <w:abstractNumId w:val="4"/>
  </w:num>
  <w:num w:numId="6" w16cid:durableId="1864441974">
    <w:abstractNumId w:val="8"/>
  </w:num>
  <w:num w:numId="7" w16cid:durableId="1227257860">
    <w:abstractNumId w:val="3"/>
  </w:num>
  <w:num w:numId="8" w16cid:durableId="1640725289">
    <w:abstractNumId w:val="2"/>
  </w:num>
  <w:num w:numId="9" w16cid:durableId="1212690594">
    <w:abstractNumId w:val="1"/>
  </w:num>
  <w:num w:numId="10" w16cid:durableId="297224874">
    <w:abstractNumId w:val="0"/>
  </w:num>
  <w:num w:numId="11" w16cid:durableId="1865631081">
    <w:abstractNumId w:val="11"/>
  </w:num>
  <w:num w:numId="12" w16cid:durableId="1135758198">
    <w:abstractNumId w:val="14"/>
  </w:num>
  <w:num w:numId="13" w16cid:durableId="440153066">
    <w:abstractNumId w:val="15"/>
  </w:num>
  <w:num w:numId="14" w16cid:durableId="165100739">
    <w:abstractNumId w:val="13"/>
  </w:num>
  <w:num w:numId="15" w16cid:durableId="1733581287">
    <w:abstractNumId w:val="10"/>
  </w:num>
  <w:num w:numId="16" w16cid:durableId="223370386">
    <w:abstractNumId w:val="12"/>
  </w:num>
  <w:num w:numId="17" w16cid:durableId="2060279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82"/>
    <w:rsid w:val="00033482"/>
    <w:rsid w:val="00050203"/>
    <w:rsid w:val="00080C97"/>
    <w:rsid w:val="0034643D"/>
    <w:rsid w:val="003E748F"/>
    <w:rsid w:val="006A64A8"/>
    <w:rsid w:val="007D4B2F"/>
    <w:rsid w:val="008A7C0E"/>
    <w:rsid w:val="00965112"/>
    <w:rsid w:val="00AB1E45"/>
    <w:rsid w:val="00B82F8F"/>
    <w:rsid w:val="00BD3A4E"/>
    <w:rsid w:val="00C26420"/>
    <w:rsid w:val="00C74C4C"/>
    <w:rsid w:val="00EC2FE4"/>
    <w:rsid w:val="00F21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4558F"/>
  <w15:chartTrackingRefBased/>
  <w15:docId w15:val="{BA758ACF-1E91-40CB-9E86-D698E4EA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ggi\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AB31B42A70449BB4AFE809027A74E3"/>
        <w:category>
          <w:name w:val="General"/>
          <w:gallery w:val="placeholder"/>
        </w:category>
        <w:types>
          <w:type w:val="bbPlcHdr"/>
        </w:types>
        <w:behaviors>
          <w:behavior w:val="content"/>
        </w:behaviors>
        <w:guid w:val="{06F4571C-5FD6-47ED-9B7D-49239BEDC7A7}"/>
      </w:docPartPr>
      <w:docPartBody>
        <w:p w:rsidR="002B1AEB" w:rsidRDefault="002B1AEB">
          <w:pPr>
            <w:pStyle w:val="59AB31B42A70449BB4AFE809027A74E3"/>
          </w:pPr>
          <w:r>
            <w:t>Table data</w:t>
          </w:r>
        </w:p>
      </w:docPartBody>
    </w:docPart>
    <w:docPart>
      <w:docPartPr>
        <w:name w:val="553F5E7A9A344377AD8835BC82530AE2"/>
        <w:category>
          <w:name w:val="General"/>
          <w:gallery w:val="placeholder"/>
        </w:category>
        <w:types>
          <w:type w:val="bbPlcHdr"/>
        </w:types>
        <w:behaviors>
          <w:behavior w:val="content"/>
        </w:behaviors>
        <w:guid w:val="{EF3F91F7-73C3-4AFB-AC15-C31C0D8BD67B}"/>
      </w:docPartPr>
      <w:docPartBody>
        <w:p w:rsidR="002B1AEB" w:rsidRDefault="002B1AEB">
          <w:pPr>
            <w:pStyle w:val="553F5E7A9A344377AD8835BC82530AE2"/>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EB"/>
    <w:rsid w:val="00050203"/>
    <w:rsid w:val="002B1AEB"/>
    <w:rsid w:val="00C74C4C"/>
    <w:rsid w:val="00FE5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59AB31B42A70449BB4AFE809027A74E3">
    <w:name w:val="59AB31B42A70449BB4AFE809027A74E3"/>
  </w:style>
  <w:style w:type="paragraph" w:customStyle="1" w:styleId="553F5E7A9A344377AD8835BC82530AE2">
    <w:name w:val="553F5E7A9A344377AD8835BC82530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True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41040222794E947978A53EFD44A5058" ma:contentTypeVersion="5" ma:contentTypeDescription="Create a new document." ma:contentTypeScope="" ma:versionID="d856a4b046e4ed671aff17f1d7749042">
  <xsd:schema xmlns:xsd="http://www.w3.org/2001/XMLSchema" xmlns:xs="http://www.w3.org/2001/XMLSchema" xmlns:p="http://schemas.microsoft.com/office/2006/metadata/properties" xmlns:ns3="f3445eef-d1b8-480e-b2a7-1f7b186d906d" targetNamespace="http://schemas.microsoft.com/office/2006/metadata/properties" ma:root="true" ma:fieldsID="1d61043edc6b0393afc5e392ff36dd23" ns3:_="">
    <xsd:import namespace="f3445eef-d1b8-480e-b2a7-1f7b186d90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45eef-d1b8-480e-b2a7-1f7b186d90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3.xml><?xml version="1.0" encoding="utf-8"?>
<ds:datastoreItem xmlns:ds="http://schemas.openxmlformats.org/officeDocument/2006/customXml" ds:itemID="{530A7469-ECF0-486F-96DE-E1E2AAEF82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523D7D-6938-4677-AFCA-D6CF09C57579}">
  <ds:schemaRefs>
    <ds:schemaRef ds:uri="http://schemas.microsoft.com/sharepoint/v3/contenttype/forms"/>
  </ds:schemaRefs>
</ds:datastoreItem>
</file>

<file path=customXml/itemProps5.xml><?xml version="1.0" encoding="utf-8"?>
<ds:datastoreItem xmlns:ds="http://schemas.openxmlformats.org/officeDocument/2006/customXml" ds:itemID="{C80DB722-D065-4C5E-BC76-7902333CC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45eef-d1b8-480e-b2a7-1f7b186d9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MLA style research paper</Template>
  <TotalTime>1</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 true</dc:creator>
  <cp:keywords/>
  <dc:description/>
  <cp:lastModifiedBy>True, Reginald</cp:lastModifiedBy>
  <cp:revision>2</cp:revision>
  <dcterms:created xsi:type="dcterms:W3CDTF">2026-04-19T07:30:00Z</dcterms:created>
  <dcterms:modified xsi:type="dcterms:W3CDTF">2026-04-19T07:30:00Z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0x010100341040222794E947978A53EFD44A5058</vt:lpwstr>
  </property>
</Properties>
</file>